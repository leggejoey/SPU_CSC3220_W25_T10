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Toc321147011" w:displacedByCustomXml="next"/>
    <w:bookmarkStart w:id="1" w:name="_Toc318189312" w:displacedByCustomXml="next"/>
    <w:bookmarkStart w:id="2" w:name="_Toc318188327" w:displacedByCustomXml="next"/>
    <w:bookmarkStart w:id="3" w:name="_Toc318188227" w:displacedByCustomXml="next"/>
    <w:bookmarkStart w:id="4" w:name="_Toc321147149" w:displacedByCustomXml="next"/>
    <w:sdt>
      <w:sdtPr>
        <w:rPr>
          <w:color w:val="595959" w:themeColor="text1" w:themeTint="A6"/>
          <w:sz w:val="24"/>
        </w:rPr>
        <w:id w:val="-1290352585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14:paraId="27C8B22E" w14:textId="043DB080" w:rsidR="00B50A2F" w:rsidRDefault="00000000">
          <w:pPr>
            <w:pStyle w:val="NoSpacing"/>
            <w:rPr>
              <w:sz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0" wp14:anchorId="103316EF" wp14:editId="13038F6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9DA1D4" w14:textId="445B7F89" w:rsidR="00B50A2F" w:rsidRDefault="00000000">
                                <w:pPr>
                                  <w:pStyle w:val="ContactInfo"/>
                                </w:pPr>
                                <w:sdt>
                                  <w:sdtPr>
                                    <w:alias w:val="Name"/>
                                    <w:tag w:val=""/>
                                    <w:id w:val="-304397026"/>
                                    <w:placeholder>
                                      <w:docPart w:val="44B77510B96848A1B383726A07AFEEC0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BA7963">
                                      <w:t>Mateo and Joey</w:t>
                                    </w:r>
                                  </w:sdtContent>
                                </w:sdt>
                                <w:r>
                                  <w:t> | </w:t>
                                </w:r>
                                <w:sdt>
                                  <w:sdtPr>
                                    <w:alias w:val="Course Title"/>
                                    <w:tag w:val=""/>
                                    <w:id w:val="-728219936"/>
                                    <w:placeholder>
                                      <w:docPart w:val="9965730C24AA478EBBB013A676BC6726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Content>
                                    <w:r w:rsidR="00BA7963">
                                      <w:t>CSC3220</w:t>
                                    </w:r>
                                  </w:sdtContent>
                                </w:sdt>
                                <w:r>
                                  <w:t> | </w:t>
                                </w:r>
                                <w:sdt>
                                  <w:sdtPr>
                                    <w:alias w:val="Date"/>
                                    <w:tag w:val=""/>
                                    <w:id w:val="2032065285"/>
                                    <w:placeholder>
                                      <w:docPart w:val="8CFE023AB5A44A51ABE04D7DAA85DD60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1-29T00:00:00Z">
                                      <w:dateFormat w:val="MMMM d, 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 w:rsidR="00BA7963">
                                      <w:t>January 29, 2025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03316E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margin-left:0;margin-top:0;width:310.5pt;height:20.9pt;z-index:251660288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" o:allowoverlap="f" filled="f" stroked="f" strokeweight=".5pt">
                    <v:textbox style="mso-fit-shape-to-text:t" inset="0,,0">
                      <w:txbxContent>
                        <w:p w14:paraId="219DA1D4" w14:textId="445B7F89" w:rsidR="00B50A2F" w:rsidRDefault="00000000">
                          <w:pPr>
                            <w:pStyle w:val="ContactInfo"/>
                          </w:pPr>
                          <w:sdt>
                            <w:sdtPr>
                              <w:alias w:val="Name"/>
                              <w:tag w:val=""/>
                              <w:id w:val="-304397026"/>
                              <w:placeholder>
                                <w:docPart w:val="44B77510B96848A1B383726A07AFEEC0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BA7963">
                                <w:t>Mateo and Joey</w:t>
                              </w:r>
                            </w:sdtContent>
                          </w:sdt>
                          <w:r>
                            <w:t> | </w:t>
                          </w:r>
                          <w:sdt>
                            <w:sdtPr>
                              <w:alias w:val="Course Title"/>
                              <w:tag w:val=""/>
                              <w:id w:val="-728219936"/>
                              <w:placeholder>
                                <w:docPart w:val="9965730C24AA478EBBB013A676BC6726"/>
                              </w:placeholder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Content>
                              <w:r w:rsidR="00BA7963">
                                <w:t>CSC3220</w:t>
                              </w:r>
                            </w:sdtContent>
                          </w:sdt>
                          <w:r>
                            <w:t> | </w:t>
                          </w:r>
                          <w:sdt>
                            <w:sdtPr>
                              <w:alias w:val="Date"/>
                              <w:tag w:val=""/>
                              <w:id w:val="2032065285"/>
                              <w:placeholder>
                                <w:docPart w:val="8CFE023AB5A44A51ABE04D7DAA85DD60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1-29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 w:rsidR="00BA7963">
                                <w:t>January 29, 2025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0" wp14:anchorId="0AA19F04" wp14:editId="755E173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75000</wp14:pctPosVOffset>
                        </wp:positionV>
                      </mc:Choice>
                      <mc:Fallback>
                        <wp:positionV relativeFrom="page">
                          <wp:posOffset>7315200</wp:posOffset>
                        </wp:positionV>
                      </mc:Fallback>
                    </mc:AlternateContent>
                    <wp:extent cx="3943350" cy="1325880"/>
                    <wp:effectExtent l="0" t="0" r="7620" b="5080"/>
                    <wp:wrapSquare wrapText="bothSides"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27A3E3" w14:textId="49682821" w:rsidR="00B50A2F" w:rsidRDefault="00000000">
                                <w:pPr>
                                  <w:pStyle w:val="Title"/>
                                </w:pPr>
                                <w:sdt>
                                  <w:sdtPr>
                                    <w:alias w:val="Title"/>
                                    <w:tag w:val=""/>
                                    <w:id w:val="-97059377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BA7963">
                                      <w:t>Ocean</w:t>
                                    </w:r>
                                  </w:sdtContent>
                                </w:sdt>
                              </w:p>
                              <w:p w14:paraId="00C744D0" w14:textId="1BAD777D" w:rsidR="00B50A2F" w:rsidRDefault="00000000">
                                <w:pPr>
                                  <w:pStyle w:val="Subtitle"/>
                                </w:pPr>
                                <w:sdt>
                                  <w:sdtPr>
                                    <w:alias w:val="Subtitle"/>
                                    <w:tag w:val=""/>
                                    <w:id w:val="23583468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BA7963">
                                      <w:t>Components of ocean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AA19F04" id="Text Box 21" o:spid="_x0000_s1027" type="#_x0000_t202" style="position:absolute;margin-left:0;margin-top:0;width:310.5pt;height:104.4pt;z-index:251661312;visibility:visible;mso-wrap-style:square;mso-width-percent:950;mso-height-percent:0;mso-top-percent:750;mso-wrap-distance-left:9pt;mso-wrap-distance-top:0;mso-wrap-distance-right:9pt;mso-wrap-distance-bottom:0;mso-position-horizontal:center;mso-position-horizontal-relative:margin;mso-position-vertical-relative:margin;mso-width-percent:950;mso-height-percent:0;mso-top-percent:7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" o:allowoverlap="f" filled="f" stroked="f" strokeweight=".5pt">
                    <v:textbox style="mso-fit-shape-to-text:t" inset="0,0,0,0">
                      <w:txbxContent>
                        <w:p w14:paraId="7927A3E3" w14:textId="49682821" w:rsidR="00B50A2F" w:rsidRDefault="00000000">
                          <w:pPr>
                            <w:pStyle w:val="Title"/>
                          </w:pPr>
                          <w:sdt>
                            <w:sdtPr>
                              <w:alias w:val="Title"/>
                              <w:tag w:val=""/>
                              <w:id w:val="-97059377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BA7963">
                                <w:t>Ocean</w:t>
                              </w:r>
                            </w:sdtContent>
                          </w:sdt>
                        </w:p>
                        <w:p w14:paraId="00C744D0" w14:textId="1BAD777D" w:rsidR="00B50A2F" w:rsidRDefault="00000000">
                          <w:pPr>
                            <w:pStyle w:val="Subtitle"/>
                          </w:pPr>
                          <w:sdt>
                            <w:sdtPr>
                              <w:alias w:val="Subtitle"/>
                              <w:tag w:val=""/>
                              <w:id w:val="23583468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BA7963">
                                <w:t>Components of ocean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14:paraId="596848DB" w14:textId="4DA8CF6D" w:rsidR="00B50A2F" w:rsidRDefault="00BA7963"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0" wp14:anchorId="35ACC297" wp14:editId="176FFE97">
                <wp:simplePos x="0" y="0"/>
                <wp:positionH relativeFrom="margin">
                  <wp:posOffset>1600200</wp:posOffset>
                </wp:positionH>
                <wp:positionV relativeFrom="margin">
                  <wp:posOffset>1866900</wp:posOffset>
                </wp:positionV>
                <wp:extent cx="3657600" cy="2286000"/>
                <wp:effectExtent l="266700" t="266700" r="266700" b="285750"/>
                <wp:wrapSquare wrapText="bothSides"/>
                <wp:docPr id="2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Picture 1"/>
                        <pic:cNvPicPr preferRelativeResize="0">
                          <a:picLocks noChangeAspect="1" noChangeArrowheads="1"/>
                        </pic:cNvPicPr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57600" cy="22860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254000" cap="rnd">
                          <a:solidFill>
                            <a:srgbClr val="FFFFFF"/>
                          </a:solidFill>
                        </a:ln>
                        <a:effectLst>
                          <a:outerShdw blurRad="152400" algn="tl" rotWithShape="0">
                            <a:srgbClr val="000000">
                              <a:alpha val="25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800000"/>
                          </a:lightRig>
                        </a:scene3d>
                        <a:sp3d contourW="6350">
                          <a:bevelT w="6350" h="635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000000">
            <w:br w:type="page"/>
          </w:r>
        </w:p>
      </w:sdtContent>
    </w:sdt>
    <w:bookmarkEnd w:id="4"/>
    <w:bookmarkEnd w:id="3"/>
    <w:bookmarkEnd w:id="2"/>
    <w:bookmarkEnd w:id="1"/>
    <w:bookmarkEnd w:id="0"/>
    <w:p w14:paraId="49139B21" w14:textId="35DC3ADC" w:rsidR="00B50A2F" w:rsidRDefault="00BA7963" w:rsidP="00BA7963">
      <w:pPr>
        <w:pStyle w:val="Heading1"/>
        <w:rPr>
          <w:rStyle w:val="Heading1Char"/>
        </w:rPr>
      </w:pPr>
      <w:r>
        <w:rPr>
          <w:rStyle w:val="Heading1Char"/>
        </w:rPr>
        <w:lastRenderedPageBreak/>
        <w:t>Summary:</w:t>
      </w:r>
    </w:p>
    <w:p w14:paraId="6981FC54" w14:textId="77777777" w:rsidR="00BA7963" w:rsidRPr="00BA7963" w:rsidRDefault="00BA7963" w:rsidP="00BA7963">
      <w:pPr>
        <w:numPr>
          <w:ilvl w:val="0"/>
          <w:numId w:val="7"/>
        </w:numPr>
      </w:pPr>
      <w:r w:rsidRPr="00BA7963">
        <w:t>Basic components:</w:t>
      </w:r>
    </w:p>
    <w:p w14:paraId="3ABA0F03" w14:textId="77777777" w:rsidR="00BA7963" w:rsidRPr="00BA7963" w:rsidRDefault="00BA7963" w:rsidP="00BA7963">
      <w:pPr>
        <w:numPr>
          <w:ilvl w:val="1"/>
          <w:numId w:val="7"/>
        </w:numPr>
      </w:pPr>
      <w:r w:rsidRPr="00BA7963">
        <w:t>Editor style system</w:t>
      </w:r>
    </w:p>
    <w:p w14:paraId="0EDEC088" w14:textId="77777777" w:rsidR="00BA7963" w:rsidRPr="00BA7963" w:rsidRDefault="00BA7963" w:rsidP="00BA7963">
      <w:pPr>
        <w:numPr>
          <w:ilvl w:val="1"/>
          <w:numId w:val="7"/>
        </w:numPr>
      </w:pPr>
      <w:r w:rsidRPr="00BA7963">
        <w:t>Database style storage for Scenes (ECS)</w:t>
      </w:r>
    </w:p>
    <w:p w14:paraId="128CDE1A" w14:textId="77777777" w:rsidR="00BA7963" w:rsidRPr="00BA7963" w:rsidRDefault="00BA7963" w:rsidP="00BA7963">
      <w:pPr>
        <w:numPr>
          <w:ilvl w:val="1"/>
          <w:numId w:val="7"/>
        </w:numPr>
      </w:pPr>
      <w:r w:rsidRPr="00BA7963">
        <w:t>Visual system, for proper rendering of items within Scene</w:t>
      </w:r>
    </w:p>
    <w:p w14:paraId="76C8C68C" w14:textId="1EE592B9" w:rsidR="00BA7963" w:rsidRPr="00BA7963" w:rsidRDefault="00BA7963" w:rsidP="00BA7963">
      <w:pPr>
        <w:numPr>
          <w:ilvl w:val="1"/>
          <w:numId w:val="7"/>
        </w:numPr>
      </w:pPr>
      <w:r w:rsidRPr="00BA7963">
        <w:t>Audio system, for proper audio playback with respect to Scene.</w:t>
      </w:r>
    </w:p>
    <w:p w14:paraId="2E0100C0" w14:textId="77777777" w:rsidR="00BA7963" w:rsidRDefault="00BA7963" w:rsidP="00BA7963"/>
    <w:p w14:paraId="28F29A20" w14:textId="2F017D80" w:rsidR="00BA7963" w:rsidRDefault="00BA7963" w:rsidP="00BA7963">
      <w:pPr>
        <w:pStyle w:val="Heading1"/>
        <w:rPr>
          <w:rStyle w:val="Heading1Char"/>
        </w:rPr>
      </w:pPr>
      <w:r>
        <w:rPr>
          <w:rStyle w:val="Heading1Char"/>
        </w:rPr>
        <w:t>Editor:</w:t>
      </w:r>
    </w:p>
    <w:p w14:paraId="774A706E" w14:textId="77777777" w:rsidR="00BA7963" w:rsidRDefault="00BA7963" w:rsidP="00BA7963">
      <w:pPr>
        <w:numPr>
          <w:ilvl w:val="0"/>
          <w:numId w:val="13"/>
        </w:numPr>
      </w:pPr>
      <w:r w:rsidRPr="00BA7963">
        <w:t>UI:</w:t>
      </w:r>
    </w:p>
    <w:p w14:paraId="7129EF52" w14:textId="0B830E52" w:rsidR="00BA7963" w:rsidRDefault="00BA7963" w:rsidP="00BA7963">
      <w:pPr>
        <w:numPr>
          <w:ilvl w:val="1"/>
          <w:numId w:val="13"/>
        </w:numPr>
      </w:pPr>
      <w:r w:rsidRPr="00BA7963">
        <w:t>Enable</w:t>
      </w:r>
      <w:r>
        <w:t>s</w:t>
      </w:r>
      <w:r w:rsidRPr="00BA7963">
        <w:t xml:space="preserve"> easier design of applications within the engine, enabling the developer to adjust properties and visuals of the application easily.</w:t>
      </w:r>
    </w:p>
    <w:p w14:paraId="7AD25145" w14:textId="43BDDC0A" w:rsidR="00BA7963" w:rsidRDefault="00BA7963" w:rsidP="00BA7963">
      <w:pPr>
        <w:numPr>
          <w:ilvl w:val="0"/>
          <w:numId w:val="13"/>
        </w:numPr>
      </w:pPr>
      <w:r>
        <w:t>Scripting/Programming:</w:t>
      </w:r>
    </w:p>
    <w:p w14:paraId="1F375239" w14:textId="22348302" w:rsidR="00BA7963" w:rsidRDefault="00BA7963" w:rsidP="00BA7963">
      <w:pPr>
        <w:numPr>
          <w:ilvl w:val="1"/>
          <w:numId w:val="13"/>
        </w:numPr>
      </w:pPr>
      <w:r w:rsidRPr="00BA7963">
        <w:t>Enable scripting in a language such as C#, to enable developers to easily implement logic within their application.</w:t>
      </w:r>
    </w:p>
    <w:p w14:paraId="11F48E84" w14:textId="0CD8BD77" w:rsidR="00BA7963" w:rsidRPr="00BA7963" w:rsidRDefault="00BA7963" w:rsidP="00BA7963">
      <w:pPr>
        <w:numPr>
          <w:ilvl w:val="0"/>
          <w:numId w:val="13"/>
        </w:numPr>
      </w:pPr>
      <w:r>
        <w:t>Hot-reloading:</w:t>
      </w:r>
    </w:p>
    <w:p w14:paraId="647B429F" w14:textId="77777777" w:rsidR="00BA7963" w:rsidRPr="00BA7963" w:rsidRDefault="00BA7963" w:rsidP="00BA7963">
      <w:pPr>
        <w:numPr>
          <w:ilvl w:val="1"/>
          <w:numId w:val="13"/>
        </w:numPr>
      </w:pPr>
      <w:r w:rsidRPr="00BA7963">
        <w:t>Enables developers to quickly do testing of interactions, mechanics and visuals due to the lower overhead of not fully-rebuilding every time.</w:t>
      </w:r>
    </w:p>
    <w:p w14:paraId="23805C5B" w14:textId="2C36CB14" w:rsidR="00BA7963" w:rsidRPr="00BA7963" w:rsidRDefault="00BA7963" w:rsidP="00BA7963"/>
    <w:p w14:paraId="7E0F7FA2" w14:textId="469E0CB5" w:rsidR="00BA7963" w:rsidRDefault="00BA7963" w:rsidP="00BA7963">
      <w:pPr>
        <w:pStyle w:val="Heading1"/>
        <w:rPr>
          <w:rStyle w:val="Heading1Char"/>
        </w:rPr>
      </w:pPr>
      <w:r>
        <w:rPr>
          <w:rStyle w:val="Heading1Char"/>
        </w:rPr>
        <w:t>Audio System:</w:t>
      </w:r>
    </w:p>
    <w:p w14:paraId="6E082D23" w14:textId="77777777" w:rsidR="00BA7963" w:rsidRPr="00BA7963" w:rsidRDefault="00BA7963" w:rsidP="00BA7963">
      <w:pPr>
        <w:numPr>
          <w:ilvl w:val="0"/>
          <w:numId w:val="9"/>
        </w:numPr>
      </w:pPr>
      <w:r w:rsidRPr="00BA7963">
        <w:t>Playback</w:t>
      </w:r>
    </w:p>
    <w:p w14:paraId="4AB87D04" w14:textId="77777777" w:rsidR="00BA7963" w:rsidRPr="00BA7963" w:rsidRDefault="00BA7963" w:rsidP="00BA7963">
      <w:pPr>
        <w:numPr>
          <w:ilvl w:val="1"/>
          <w:numId w:val="9"/>
        </w:numPr>
      </w:pPr>
      <w:r w:rsidRPr="00BA7963">
        <w:t>Manages playback of sound effects and music, allowing for 3d effects, such as a specific sound originating somewhere else within the Scene.</w:t>
      </w:r>
    </w:p>
    <w:p w14:paraId="22A0F279" w14:textId="77777777" w:rsidR="00BA7963" w:rsidRPr="00BA7963" w:rsidRDefault="00BA7963" w:rsidP="00BA7963">
      <w:pPr>
        <w:numPr>
          <w:ilvl w:val="0"/>
          <w:numId w:val="9"/>
        </w:numPr>
      </w:pPr>
      <w:r w:rsidRPr="00BA7963">
        <w:t>Mixing:</w:t>
      </w:r>
    </w:p>
    <w:p w14:paraId="1382D4A4" w14:textId="77777777" w:rsidR="00BA7963" w:rsidRPr="00BA7963" w:rsidRDefault="00BA7963" w:rsidP="00BA7963">
      <w:pPr>
        <w:numPr>
          <w:ilvl w:val="1"/>
          <w:numId w:val="9"/>
        </w:numPr>
      </w:pPr>
      <w:r w:rsidRPr="00BA7963">
        <w:t>May mix audio from multiple sources originating in the scene, as well as modifying the audio, such as echoes, reverb, or volume.</w:t>
      </w:r>
    </w:p>
    <w:p w14:paraId="1D245266" w14:textId="77777777" w:rsidR="00BA7963" w:rsidRPr="00BA7963" w:rsidRDefault="00BA7963" w:rsidP="00BA7963">
      <w:pPr>
        <w:numPr>
          <w:ilvl w:val="0"/>
          <w:numId w:val="9"/>
        </w:numPr>
      </w:pPr>
      <w:r w:rsidRPr="00BA7963">
        <w:t>Streaming:</w:t>
      </w:r>
    </w:p>
    <w:p w14:paraId="1579DD16" w14:textId="77777777" w:rsidR="00BA7963" w:rsidRPr="00BA7963" w:rsidRDefault="00BA7963" w:rsidP="00BA7963">
      <w:pPr>
        <w:numPr>
          <w:ilvl w:val="1"/>
          <w:numId w:val="9"/>
        </w:numPr>
      </w:pPr>
      <w:r w:rsidRPr="00BA7963">
        <w:t>May stream audio from larger files to avoid inserting the entire file into memory, potentially increasing performance</w:t>
      </w:r>
    </w:p>
    <w:p w14:paraId="7F235A26" w14:textId="77777777" w:rsidR="00BA7963" w:rsidRPr="00BA7963" w:rsidRDefault="00BA7963" w:rsidP="00BA7963">
      <w:pPr>
        <w:numPr>
          <w:ilvl w:val="0"/>
          <w:numId w:val="9"/>
        </w:numPr>
      </w:pPr>
      <w:r w:rsidRPr="00BA7963">
        <w:t>Resource management:</w:t>
      </w:r>
    </w:p>
    <w:p w14:paraId="0A4656C0" w14:textId="77777777" w:rsidR="00BA7963" w:rsidRPr="00BA7963" w:rsidRDefault="00BA7963" w:rsidP="00BA7963">
      <w:pPr>
        <w:numPr>
          <w:ilvl w:val="1"/>
          <w:numId w:val="9"/>
        </w:numPr>
      </w:pPr>
      <w:r w:rsidRPr="00BA7963">
        <w:t>On a case-by-case basis, will decide how to use resources efficiently, i.e whether streaming the audio from a file, or playing it from memory. In addition to that it may move audio out of memory if unused or unneeded.</w:t>
      </w:r>
    </w:p>
    <w:p w14:paraId="6F231AEA" w14:textId="77777777" w:rsidR="00BA7963" w:rsidRDefault="00BA7963" w:rsidP="00BA7963"/>
    <w:p w14:paraId="3FE175ED" w14:textId="3E3CDD8A" w:rsidR="00BA7963" w:rsidRDefault="00BA7963" w:rsidP="00BA7963">
      <w:pPr>
        <w:pStyle w:val="Heading1"/>
        <w:rPr>
          <w:rStyle w:val="Heading1Char"/>
        </w:rPr>
      </w:pPr>
      <w:r>
        <w:rPr>
          <w:rStyle w:val="Heading1Char"/>
        </w:rPr>
        <w:t>Databases</w:t>
      </w:r>
      <w:r>
        <w:rPr>
          <w:rStyle w:val="Heading1Char"/>
        </w:rPr>
        <w:t>:</w:t>
      </w:r>
    </w:p>
    <w:p w14:paraId="0B156E6C" w14:textId="77777777" w:rsidR="00BA7963" w:rsidRPr="00BA7963" w:rsidRDefault="00BA7963" w:rsidP="00BA7963">
      <w:pPr>
        <w:numPr>
          <w:ilvl w:val="0"/>
          <w:numId w:val="10"/>
        </w:numPr>
      </w:pPr>
      <w:r w:rsidRPr="00BA7963">
        <w:t>Suitability:</w:t>
      </w:r>
    </w:p>
    <w:p w14:paraId="5039E440" w14:textId="77777777" w:rsidR="00BA7963" w:rsidRPr="00BA7963" w:rsidRDefault="00BA7963" w:rsidP="00BA7963">
      <w:pPr>
        <w:numPr>
          <w:ilvl w:val="1"/>
          <w:numId w:val="10"/>
        </w:numPr>
      </w:pPr>
      <w:r w:rsidRPr="00BA7963">
        <w:t>In most realtime applications, databases are great for realtime data storage, as well as retrieval.</w:t>
      </w:r>
    </w:p>
    <w:p w14:paraId="57F63BDF" w14:textId="77777777" w:rsidR="00BA7963" w:rsidRPr="00BA7963" w:rsidRDefault="00BA7963" w:rsidP="00BA7963">
      <w:pPr>
        <w:numPr>
          <w:ilvl w:val="0"/>
          <w:numId w:val="10"/>
        </w:numPr>
      </w:pPr>
      <w:r w:rsidRPr="00BA7963">
        <w:t>Use cases:</w:t>
      </w:r>
    </w:p>
    <w:p w14:paraId="67945082" w14:textId="723D923E" w:rsidR="00BA7963" w:rsidRDefault="00BA7963" w:rsidP="00BA7963">
      <w:pPr>
        <w:numPr>
          <w:ilvl w:val="1"/>
          <w:numId w:val="10"/>
        </w:numPr>
      </w:pPr>
      <w:r w:rsidRPr="00BA7963">
        <w:t>Within Ocean, a database will be used to store data about everything relating to the scene, for the purpose of permanence.</w:t>
      </w:r>
    </w:p>
    <w:p w14:paraId="24D87CF2" w14:textId="10638CB4" w:rsidR="00BA7963" w:rsidRDefault="00BA7963" w:rsidP="00BA7963">
      <w:pPr>
        <w:pStyle w:val="Heading1"/>
        <w:rPr>
          <w:rStyle w:val="Heading1Char"/>
        </w:rPr>
      </w:pPr>
      <w:r>
        <w:rPr>
          <w:rStyle w:val="Heading1Char"/>
        </w:rPr>
        <w:t>Real world examples</w:t>
      </w:r>
      <w:r w:rsidR="00BC5D2B">
        <w:rPr>
          <w:rStyle w:val="Heading1Char"/>
        </w:rPr>
        <w:t xml:space="preserve"> of editors</w:t>
      </w:r>
      <w:r>
        <w:rPr>
          <w:rStyle w:val="Heading1Char"/>
        </w:rPr>
        <w:t>:</w:t>
      </w:r>
    </w:p>
    <w:p w14:paraId="0DFC85A0" w14:textId="6642B1C9" w:rsidR="00BA7963" w:rsidRDefault="00BA7963" w:rsidP="00BA7963">
      <w:pPr>
        <w:pStyle w:val="ListParagraph"/>
        <w:numPr>
          <w:ilvl w:val="0"/>
          <w:numId w:val="11"/>
        </w:numPr>
      </w:pPr>
      <w:r>
        <w:t>Unity Engine 2021:</w:t>
      </w:r>
    </w:p>
    <w:p w14:paraId="1C81F4E5" w14:textId="64F7FCE9" w:rsidR="00BA7963" w:rsidRDefault="00BA7963" w:rsidP="00BA7963">
      <w:pPr>
        <w:pStyle w:val="ListParagraph"/>
        <w:ind w:firstLine="720"/>
      </w:pPr>
      <w:r w:rsidRPr="00BA7963">
        <w:drawing>
          <wp:inline distT="0" distB="0" distL="0" distR="0" wp14:anchorId="18AE659E" wp14:editId="757D123F">
            <wp:extent cx="3440993" cy="1810105"/>
            <wp:effectExtent l="0" t="0" r="7620" b="0"/>
            <wp:docPr id="5" name="Content Placeholder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90FCF18-7CCC-C927-F0E0-3A94170A63F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C90FCF18-7CCC-C927-F0E0-3A94170A63F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993" cy="18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D71F" w14:textId="77777777" w:rsidR="00BA7963" w:rsidRDefault="00BA7963" w:rsidP="00BA7963">
      <w:pPr>
        <w:pStyle w:val="ListParagraph"/>
        <w:numPr>
          <w:ilvl w:val="0"/>
          <w:numId w:val="11"/>
        </w:numPr>
      </w:pPr>
      <w:r>
        <w:t>Unreal Engine 4:</w:t>
      </w:r>
    </w:p>
    <w:p w14:paraId="5F1A3340" w14:textId="4AC77A68" w:rsidR="00BA7963" w:rsidRDefault="00BA7963" w:rsidP="00BA7963">
      <w:pPr>
        <w:pStyle w:val="ListParagraph"/>
        <w:numPr>
          <w:ilvl w:val="1"/>
          <w:numId w:val="11"/>
        </w:numPr>
      </w:pPr>
      <w:r w:rsidRPr="00BA7963">
        <w:drawing>
          <wp:inline distT="0" distB="0" distL="0" distR="0" wp14:anchorId="6C5D4A6C" wp14:editId="51FD078C">
            <wp:extent cx="3440991" cy="1935557"/>
            <wp:effectExtent l="0" t="0" r="7620" b="7620"/>
            <wp:docPr id="9" name="Picture 8" descr="A computer screen shot of a video gam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CDDD046-1FCF-61A1-7AF5-B5B3C2FA60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computer screen shot of a video game&#10;&#10;Description automatically generated">
                      <a:extLst>
                        <a:ext uri="{FF2B5EF4-FFF2-40B4-BE49-F238E27FC236}">
                          <a16:creationId xmlns:a16="http://schemas.microsoft.com/office/drawing/2014/main" id="{ECDDD046-1FCF-61A1-7AF5-B5B3C2FA60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991" cy="193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3600" w14:textId="1ADFC186" w:rsidR="00BA7963" w:rsidRDefault="00BA7963" w:rsidP="00BA7963">
      <w:pPr>
        <w:pStyle w:val="ListParagraph"/>
        <w:numPr>
          <w:ilvl w:val="0"/>
          <w:numId w:val="11"/>
        </w:numPr>
      </w:pPr>
      <w:r>
        <w:t>Blender 4.2</w:t>
      </w:r>
    </w:p>
    <w:p w14:paraId="0F6DB97E" w14:textId="514C1255" w:rsidR="00BA7963" w:rsidRDefault="00BA7963" w:rsidP="00BA7963">
      <w:pPr>
        <w:pStyle w:val="ListParagraph"/>
        <w:numPr>
          <w:ilvl w:val="1"/>
          <w:numId w:val="11"/>
        </w:numPr>
      </w:pPr>
      <w:r w:rsidRPr="00BA7963">
        <w:drawing>
          <wp:inline distT="0" distB="0" distL="0" distR="0" wp14:anchorId="6E682C54" wp14:editId="2D799079">
            <wp:extent cx="3440991" cy="1849532"/>
            <wp:effectExtent l="0" t="0" r="7620" b="0"/>
            <wp:docPr id="7" name="Picture 6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3951B9D-340D-65DE-AE7D-435038DA88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33951B9D-340D-65DE-AE7D-435038DA88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991" cy="184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FEEA" w14:textId="28416C66" w:rsidR="00BA7963" w:rsidRDefault="00BA7963" w:rsidP="00BA7963">
      <w:pPr>
        <w:pStyle w:val="ListParagraph"/>
        <w:ind w:left="1440"/>
      </w:pPr>
    </w:p>
    <w:p w14:paraId="3B7E8681" w14:textId="1C9B72E5" w:rsidR="00BA7963" w:rsidRDefault="00BA7963" w:rsidP="00BA7963">
      <w:pPr>
        <w:pStyle w:val="Heading1"/>
        <w:rPr>
          <w:rStyle w:val="Heading1Char"/>
        </w:rPr>
      </w:pPr>
      <w:r>
        <w:rPr>
          <w:rStyle w:val="Heading1Char"/>
        </w:rPr>
        <w:t>Image Credit</w:t>
      </w:r>
      <w:r>
        <w:rPr>
          <w:rStyle w:val="Heading1Char"/>
        </w:rPr>
        <w:t>:</w:t>
      </w:r>
    </w:p>
    <w:p w14:paraId="0BD95E89" w14:textId="77777777" w:rsidR="00BA7963" w:rsidRPr="00BA7963" w:rsidRDefault="00BA7963" w:rsidP="00BA7963">
      <w:pPr>
        <w:numPr>
          <w:ilvl w:val="0"/>
          <w:numId w:val="12"/>
        </w:numPr>
      </w:pPr>
      <w:r w:rsidRPr="00BA7963">
        <w:t>Unity:</w:t>
      </w:r>
    </w:p>
    <w:p w14:paraId="2D0C5914" w14:textId="77777777" w:rsidR="00BA7963" w:rsidRPr="00BA7963" w:rsidRDefault="00BA7963" w:rsidP="00BA7963">
      <w:pPr>
        <w:numPr>
          <w:ilvl w:val="1"/>
          <w:numId w:val="12"/>
        </w:numPr>
      </w:pPr>
      <w:hyperlink r:id="rId14" w:history="1">
        <w:r w:rsidRPr="00BA7963">
          <w:rPr>
            <w:rStyle w:val="Hyperlink"/>
          </w:rPr>
          <w:t>https://calissat.github.io/ws/jupyter/testprep/2023/05/23/first-project.html</w:t>
        </w:r>
      </w:hyperlink>
    </w:p>
    <w:p w14:paraId="4DC22DA8" w14:textId="77777777" w:rsidR="00BA7963" w:rsidRPr="00BA7963" w:rsidRDefault="00BA7963" w:rsidP="00BA7963">
      <w:pPr>
        <w:numPr>
          <w:ilvl w:val="0"/>
          <w:numId w:val="12"/>
        </w:numPr>
      </w:pPr>
      <w:r w:rsidRPr="00BA7963">
        <w:t>Unreal Engine:</w:t>
      </w:r>
    </w:p>
    <w:p w14:paraId="2D5E5442" w14:textId="77777777" w:rsidR="00BA7963" w:rsidRPr="00BA7963" w:rsidRDefault="00BA7963" w:rsidP="00BA7963">
      <w:pPr>
        <w:numPr>
          <w:ilvl w:val="1"/>
          <w:numId w:val="12"/>
        </w:numPr>
      </w:pPr>
      <w:r w:rsidRPr="00BA7963">
        <w:t>https://www.youtube.com/watch?v=9CZ3CpHUwkM</w:t>
      </w:r>
    </w:p>
    <w:p w14:paraId="415EF5E0" w14:textId="1585EB36" w:rsidR="00BA7963" w:rsidRPr="00BA7963" w:rsidRDefault="00BA7963" w:rsidP="00BA7963"/>
    <w:p w14:paraId="09CC5A32" w14:textId="77777777" w:rsidR="00BA7963" w:rsidRPr="00BA7963" w:rsidRDefault="00BA7963" w:rsidP="00BA7963"/>
    <w:sectPr w:rsidR="00BA7963" w:rsidRPr="00BA7963" w:rsidSect="00BA7963">
      <w:footerReference w:type="default" r:id="rId15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20FCCB" w14:textId="77777777" w:rsidR="008051E4" w:rsidRDefault="008051E4">
      <w:pPr>
        <w:spacing w:before="0" w:after="0" w:line="240" w:lineRule="auto"/>
      </w:pPr>
      <w:r>
        <w:separator/>
      </w:r>
    </w:p>
  </w:endnote>
  <w:endnote w:type="continuationSeparator" w:id="0">
    <w:p w14:paraId="311C7864" w14:textId="77777777" w:rsidR="008051E4" w:rsidRDefault="008051E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AF171B" w14:textId="77777777" w:rsidR="00B50A2F" w:rsidRDefault="00000000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0819EB" w14:textId="77777777" w:rsidR="008051E4" w:rsidRDefault="008051E4">
      <w:pPr>
        <w:spacing w:before="0" w:after="0" w:line="240" w:lineRule="auto"/>
      </w:pPr>
      <w:r>
        <w:separator/>
      </w:r>
    </w:p>
  </w:footnote>
  <w:footnote w:type="continuationSeparator" w:id="0">
    <w:p w14:paraId="39C7816F" w14:textId="77777777" w:rsidR="008051E4" w:rsidRDefault="008051E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0D7C0F8D"/>
    <w:multiLevelType w:val="hybridMultilevel"/>
    <w:tmpl w:val="92925A44"/>
    <w:lvl w:ilvl="0" w:tplc="42FE88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F5A6D6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4282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0F8C5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2206F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B200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384C2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DAEE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4A15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76F3658"/>
    <w:multiLevelType w:val="hybridMultilevel"/>
    <w:tmpl w:val="261680E4"/>
    <w:lvl w:ilvl="0" w:tplc="1174E8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601B2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5AE7E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E87E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1EEB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2CF8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3CFE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76693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9C005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E983ABF"/>
    <w:multiLevelType w:val="hybridMultilevel"/>
    <w:tmpl w:val="D9DA3D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4851F2"/>
    <w:multiLevelType w:val="hybridMultilevel"/>
    <w:tmpl w:val="069E1FC6"/>
    <w:lvl w:ilvl="0" w:tplc="72E675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E42A1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45898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8602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1EBB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DE11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8B457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EEFE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5AA0A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620A607F"/>
    <w:multiLevelType w:val="hybridMultilevel"/>
    <w:tmpl w:val="7FE87C8A"/>
    <w:lvl w:ilvl="0" w:tplc="479EF3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12029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7A7C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A4F2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B6C5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0C27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FEA0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E2B1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6CC0E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68A834F5"/>
    <w:multiLevelType w:val="hybridMultilevel"/>
    <w:tmpl w:val="BDC854C8"/>
    <w:lvl w:ilvl="0" w:tplc="08B443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D6ED9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4827A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C65E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E000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F205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368F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069F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57404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7AD04BE9"/>
    <w:multiLevelType w:val="hybridMultilevel"/>
    <w:tmpl w:val="F3D28140"/>
    <w:lvl w:ilvl="0" w:tplc="E28834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106B9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F069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3011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CE79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C2F8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4DA5B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EA3B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A8EB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531574330">
    <w:abstractNumId w:val="1"/>
  </w:num>
  <w:num w:numId="2" w16cid:durableId="205801914">
    <w:abstractNumId w:val="1"/>
  </w:num>
  <w:num w:numId="3" w16cid:durableId="2070105222">
    <w:abstractNumId w:val="0"/>
  </w:num>
  <w:num w:numId="4" w16cid:durableId="1334993917">
    <w:abstractNumId w:val="0"/>
  </w:num>
  <w:num w:numId="5" w16cid:durableId="1130634544">
    <w:abstractNumId w:val="1"/>
  </w:num>
  <w:num w:numId="6" w16cid:durableId="1495298016">
    <w:abstractNumId w:val="0"/>
  </w:num>
  <w:num w:numId="7" w16cid:durableId="687607755">
    <w:abstractNumId w:val="7"/>
  </w:num>
  <w:num w:numId="8" w16cid:durableId="230819097">
    <w:abstractNumId w:val="2"/>
  </w:num>
  <w:num w:numId="9" w16cid:durableId="562180583">
    <w:abstractNumId w:val="5"/>
  </w:num>
  <w:num w:numId="10" w16cid:durableId="1490948556">
    <w:abstractNumId w:val="3"/>
  </w:num>
  <w:num w:numId="11" w16cid:durableId="1424498627">
    <w:abstractNumId w:val="4"/>
  </w:num>
  <w:num w:numId="12" w16cid:durableId="1712800010">
    <w:abstractNumId w:val="8"/>
  </w:num>
  <w:num w:numId="13" w16cid:durableId="11653216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963"/>
    <w:rsid w:val="004009EE"/>
    <w:rsid w:val="008051E4"/>
    <w:rsid w:val="00B50A2F"/>
    <w:rsid w:val="00BA7963"/>
    <w:rsid w:val="00BC5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1476688"/>
  <w15:chartTrackingRefBased/>
  <w15:docId w15:val="{FF56997F-8E26-4D9B-A782-16594F4FD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1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semiHidden/>
    <w:qFormat/>
    <w:rsid w:val="00BA796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A79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84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751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077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339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657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72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142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257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07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476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826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87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774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7669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2197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627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158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478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90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292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575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797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05703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71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4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44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138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97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8665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086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5227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72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24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087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686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590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78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0612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calissat.github.io/ws/jupyter/testprep/2023/05/23/first-project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1033\Student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44B77510B96848A1B383726A07AFEE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657D60-1106-4E65-AB4C-60AF0467D832}"/>
      </w:docPartPr>
      <w:docPartBody>
        <w:p w:rsidR="00000000" w:rsidRDefault="00000000">
          <w:pPr>
            <w:pStyle w:val="44B77510B96848A1B383726A07AFEEC0"/>
          </w:pPr>
          <w:bookmarkStart w:id="0" w:name="_Toc318188228"/>
          <w:bookmarkStart w:id="1" w:name="_Toc318188328"/>
          <w:bookmarkStart w:id="2" w:name="_Toc318189313"/>
          <w:bookmarkStart w:id="3" w:name="_Toc316914651"/>
          <w:bookmarkStart w:id="4" w:name="_Toc316916021"/>
          <w:bookmarkStart w:id="5" w:name="_Toc316919854"/>
          <w:bookmarkStart w:id="6" w:name="_Toc318188229"/>
          <w:bookmarkStart w:id="7" w:name="_Toc318188329"/>
          <w:bookmarkStart w:id="8" w:name="_Toc318189314"/>
          <w:bookmarkStart w:id="9" w:name="_Toc315875746"/>
          <w:bookmarkStart w:id="10" w:name="_Toc316914652"/>
          <w:bookmarkStart w:id="11" w:name="_Toc316916022"/>
          <w:bookmarkStart w:id="12" w:name="_Toc316919855"/>
          <w:bookmarkStart w:id="13" w:name="_Toc318188230"/>
          <w:bookmarkStart w:id="14" w:name="_Toc318188330"/>
          <w:bookmarkStart w:id="15" w:name="_Toc318189315"/>
          <w:bookmarkStart w:id="16" w:name="_Toc315875747"/>
          <w:bookmarkStart w:id="17" w:name="_Toc316914653"/>
          <w:bookmarkStart w:id="18" w:name="_Toc316916023"/>
          <w:bookmarkStart w:id="19" w:name="_Toc316919856"/>
          <w:bookmarkStart w:id="20" w:name="_Toc318188231"/>
          <w:bookmarkStart w:id="21" w:name="_Toc318188331"/>
          <w:bookmarkStart w:id="22" w:name="_Toc318189316"/>
          <w:bookmarkEnd w:id="0"/>
          <w:bookmarkEnd w:id="1"/>
          <w:bookmarkEnd w:id="2"/>
          <w:bookmarkEnd w:id="3"/>
          <w:bookmarkEnd w:id="4"/>
          <w:bookmarkEnd w:id="5"/>
          <w:bookmarkEnd w:id="6"/>
          <w:bookmarkEnd w:id="7"/>
          <w:bookmarkEnd w:id="8"/>
          <w:bookmarkEnd w:id="9"/>
          <w:bookmarkEnd w:id="10"/>
          <w:bookmarkEnd w:id="11"/>
          <w:bookmarkEnd w:id="12"/>
          <w:bookmarkEnd w:id="13"/>
          <w:bookmarkEnd w:id="14"/>
          <w:bookmarkEnd w:id="15"/>
          <w:bookmarkEnd w:id="16"/>
          <w:bookmarkEnd w:id="17"/>
          <w:bookmarkEnd w:id="18"/>
          <w:bookmarkEnd w:id="19"/>
          <w:bookmarkEnd w:id="20"/>
          <w:bookmarkEnd w:id="21"/>
          <w:bookmarkEnd w:id="22"/>
          <w:r>
            <w:t>[Name]</w:t>
          </w:r>
        </w:p>
      </w:docPartBody>
    </w:docPart>
    <w:docPart>
      <w:docPartPr>
        <w:name w:val="9965730C24AA478EBBB013A676BC67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22A5A1-2076-48DD-846E-2DC85A9FEA9A}"/>
      </w:docPartPr>
      <w:docPartBody>
        <w:p w:rsidR="00000000" w:rsidRDefault="00000000">
          <w:pPr>
            <w:pStyle w:val="9965730C24AA478EBBB013A676BC6726"/>
          </w:pPr>
          <w:r>
            <w:t>[Course Title]</w:t>
          </w:r>
        </w:p>
      </w:docPartBody>
    </w:docPart>
    <w:docPart>
      <w:docPartPr>
        <w:name w:val="8CFE023AB5A44A51ABE04D7DAA85DD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F29C07-DA7E-4888-827A-BB3332DAB88C}"/>
      </w:docPartPr>
      <w:docPartBody>
        <w:p w:rsidR="00000000" w:rsidRDefault="00000000">
          <w:pPr>
            <w:pStyle w:val="8CFE023AB5A44A51ABE04D7DAA85DD60"/>
          </w:pPr>
          <w: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altName w:val="Calibri"/>
    <w:panose1 w:val="00000000000000000000"/>
    <w:charset w:val="00"/>
    <w:family w:val="roman"/>
    <w:notTrueType/>
    <w:pitch w:val="default"/>
  </w:font>
  <w:font w:name="Aptos Display">
    <w:panose1 w:val="00000000000000000000"/>
    <w:charset w:val="00"/>
    <w:family w:val="roman"/>
    <w:notTrueType/>
    <w:pitch w:val="default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 w16cid:durableId="84155221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2B2"/>
    <w:rsid w:val="004009EE"/>
    <w:rsid w:val="00792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 w:line="264" w:lineRule="auto"/>
      <w:outlineLvl w:val="0"/>
    </w:pPr>
    <w:rPr>
      <w:rFonts w:asciiTheme="majorHAnsi" w:eastAsiaTheme="majorEastAsia" w:hAnsiTheme="majorHAnsi" w:cstheme="majorBidi"/>
      <w:color w:val="156082" w:themeColor="accent1"/>
      <w:kern w:val="0"/>
      <w:sz w:val="30"/>
      <w:szCs w:val="22"/>
      <w14:ligatures w14:val="none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 w:line="264" w:lineRule="auto"/>
      <w:outlineLvl w:val="1"/>
    </w:pPr>
    <w:rPr>
      <w:rFonts w:asciiTheme="majorHAnsi" w:eastAsiaTheme="majorEastAsia" w:hAnsiTheme="majorHAnsi" w:cstheme="majorBidi"/>
      <w:caps/>
      <w:color w:val="156082" w:themeColor="accent1"/>
      <w:kern w:val="0"/>
      <w:sz w:val="22"/>
      <w:szCs w:val="2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156082" w:themeColor="accent1"/>
      <w:kern w:val="0"/>
      <w:sz w:val="30"/>
      <w:szCs w:val="2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156082" w:themeColor="accent1"/>
      <w:kern w:val="0"/>
      <w:sz w:val="22"/>
      <w:szCs w:val="22"/>
      <w14:ligatures w14:val="none"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  <w:spacing w:before="120" w:after="200" w:line="264" w:lineRule="auto"/>
    </w:pPr>
    <w:rPr>
      <w:rFonts w:cs="Times New Roman"/>
      <w:color w:val="595959" w:themeColor="text1" w:themeTint="A6"/>
      <w:kern w:val="0"/>
      <w:sz w:val="20"/>
      <w:szCs w:val="22"/>
      <w14:ligatures w14:val="none"/>
    </w:rPr>
  </w:style>
  <w:style w:type="paragraph" w:customStyle="1" w:styleId="8CC1F79D26534954A8463040FDBD9B75">
    <w:name w:val="8CC1F79D26534954A8463040FDBD9B75"/>
  </w:style>
  <w:style w:type="paragraph" w:customStyle="1" w:styleId="44B77510B96848A1B383726A07AFEEC0">
    <w:name w:val="44B77510B96848A1B383726A07AFEEC0"/>
  </w:style>
  <w:style w:type="paragraph" w:customStyle="1" w:styleId="9965730C24AA478EBBB013A676BC6726">
    <w:name w:val="9965730C24AA478EBBB013A676BC6726"/>
  </w:style>
  <w:style w:type="paragraph" w:customStyle="1" w:styleId="8CFE023AB5A44A51ABE04D7DAA85DD60">
    <w:name w:val="8CFE023AB5A44A51ABE04D7DAA85DD6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2025-01-29T00:00:00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.XSL" StyleName="APA"/>
</file>

<file path=customXml/item3.xml><?xml version="1.0" encoding="utf-8"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02B2AEE-BC27-42AA-AB53-9F1DA8E4413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56B0418-D7D4-4AB0-98C7-3E16C42A927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StudentReport.dotx</Template>
  <TotalTime>10</TotalTime>
  <Pages>4</Pages>
  <Words>288</Words>
  <Characters>1643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&lt;Get Started Right Away</vt:lpstr>
      <vt:lpstr>Make It Gorgeous</vt:lpstr>
      <vt:lpstr>Give It That Finishing Touch</vt:lpstr>
      <vt:lpstr>    Add a Table of Contents</vt:lpstr>
      <vt:lpstr>    Add a Bibliography</vt:lpstr>
    </vt:vector>
  </TitlesOfParts>
  <Company/>
  <LinksUpToDate>false</LinksUpToDate>
  <CharactersWithSpaces>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Ocean</dc:title>
  <dc:subject>Components of ocean</dc:subject>
  <dc:creator>Mateo and Joey</dc:creator>
  <cp:keywords>CSC3220</cp:keywords>
  <cp:lastModifiedBy>Mateo Mihm</cp:lastModifiedBy>
  <cp:revision>2</cp:revision>
  <dcterms:created xsi:type="dcterms:W3CDTF">2025-01-29T22:16:00Z</dcterms:created>
  <dcterms:modified xsi:type="dcterms:W3CDTF">2025-01-29T22:26:00Z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